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3D9" w:rsidRDefault="000003D9" w:rsidP="000003D9">
      <w:pPr>
        <w:pStyle w:val="a3"/>
      </w:pPr>
      <w:r>
        <w:t>Домашнее задание</w:t>
      </w:r>
    </w:p>
    <w:p w:rsidR="000003D9" w:rsidRDefault="000003D9" w:rsidP="000003D9">
      <w:pPr>
        <w:pStyle w:val="a5"/>
      </w:pPr>
      <w:r>
        <w:t>по дисциплине «Операционные системы и среды»</w:t>
      </w:r>
    </w:p>
    <w:p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BF3EDE">
        <w:t>Администрирование 2: возвращение сети</w:t>
      </w:r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BF3EDE" w:rsidP="00807845">
            <w:pPr>
              <w:jc w:val="left"/>
            </w:pPr>
            <w:r>
              <w:t>Студентка</w:t>
            </w:r>
            <w:r w:rsidR="008107FA">
              <w:t>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8107FA" w:rsidRDefault="00BF3EDE" w:rsidP="00807845">
            <w:pPr>
              <w:jc w:val="center"/>
            </w:pPr>
            <w:proofErr w:type="spellStart"/>
            <w:r>
              <w:t>Гурняк</w:t>
            </w:r>
            <w:proofErr w:type="spellEnd"/>
            <w:r>
              <w:t xml:space="preserve"> Александра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8107FA" w:rsidRPr="00BF3EDE" w:rsidRDefault="00BF3EDE" w:rsidP="00807845">
            <w:pPr>
              <w:jc w:val="center"/>
            </w:pPr>
            <w:r>
              <w:t>9</w:t>
            </w:r>
            <w:r>
              <w:rPr>
                <w:lang w:val="en-US"/>
              </w:rPr>
              <w:t xml:space="preserve">/2 </w:t>
            </w:r>
            <w:r>
              <w:t xml:space="preserve">РПО </w:t>
            </w:r>
            <w:r>
              <w:rPr>
                <w:lang w:val="en-US"/>
              </w:rPr>
              <w:t>25/3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BF3EDE" w:rsidP="00807845">
            <w:pPr>
              <w:jc w:val="center"/>
            </w:pPr>
            <w:r>
              <w:t>30.09.26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:rsidR="008107FA" w:rsidRPr="008107FA" w:rsidRDefault="008107FA" w:rsidP="008107FA"/>
    <w:p w:rsidR="00C5360B" w:rsidRDefault="00BF2254" w:rsidP="00BF2254">
      <w:pPr>
        <w:pStyle w:val="1"/>
      </w:pPr>
      <w:r>
        <w:t xml:space="preserve">Практика по командам </w:t>
      </w:r>
      <w:proofErr w:type="spellStart"/>
      <w:r>
        <w:t>ip</w:t>
      </w:r>
      <w:proofErr w:type="spellEnd"/>
      <w:r>
        <w:t xml:space="preserve"> и </w:t>
      </w:r>
      <w:proofErr w:type="spellStart"/>
      <w:r>
        <w:t>ping</w:t>
      </w:r>
      <w:proofErr w:type="spellEnd"/>
      <w:r>
        <w:t xml:space="preserve"> для управления сетью</w:t>
      </w:r>
    </w:p>
    <w:p w:rsidR="00C5360B" w:rsidRDefault="00BF2254" w:rsidP="00C5360B">
      <w:pPr>
        <w:pStyle w:val="20"/>
      </w:pPr>
      <w:r>
        <w:t>Создание нового адаптера</w:t>
      </w:r>
    </w:p>
    <w:p w:rsidR="008107FA" w:rsidRPr="008107FA" w:rsidRDefault="00BF2254" w:rsidP="00BF2254">
      <w:pPr>
        <w:pStyle w:val="2"/>
      </w:pPr>
      <w:r>
        <w:t xml:space="preserve">Давайте подключим к виртуальной машине адаптер, который позволит обмениваться данными между гостевой машиной и хост-машиной. Для этого в настройках виртуальной машины нужно активировать второй адаптер с типом Виртуальный адаптер и именем </w:t>
      </w:r>
      <w:proofErr w:type="spellStart"/>
      <w:r>
        <w:t>VirtualBox</w:t>
      </w:r>
      <w:proofErr w:type="spellEnd"/>
      <w:r>
        <w:t xml:space="preserve"> </w:t>
      </w:r>
      <w:proofErr w:type="spellStart"/>
      <w:r>
        <w:t>Host-Only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</w:t>
      </w:r>
      <w:proofErr w:type="spellStart"/>
      <w:r>
        <w:t>Adapter</w:t>
      </w:r>
      <w:proofErr w:type="spellEnd"/>
      <w:r>
        <w:t>.</w:t>
      </w:r>
    </w:p>
    <w:p w:rsidR="00C5360B" w:rsidRDefault="00D4384B" w:rsidP="00C5360B">
      <w:r>
        <w:t>Комментарий к скриншоту</w:t>
      </w:r>
      <w:r w:rsidR="008107FA">
        <w:t>.</w:t>
      </w:r>
    </w:p>
    <w:p w:rsidR="00BF2254" w:rsidRDefault="001054C8" w:rsidP="00C5360B">
      <w:r>
        <w:t>Подключила 2 адаптер</w:t>
      </w:r>
    </w:p>
    <w:p w:rsidR="008107FA" w:rsidRPr="008107FA" w:rsidRDefault="00C377F9" w:rsidP="008107FA">
      <w:pPr>
        <w:pStyle w:val="af0"/>
      </w:pPr>
      <w:r w:rsidRPr="00C377F9">
        <w:rPr>
          <w:noProof/>
          <w:lang w:eastAsia="ru-RU"/>
        </w:rPr>
        <w:drawing>
          <wp:inline distT="0" distB="0" distL="0" distR="0" wp14:anchorId="47D48D7F" wp14:editId="5B472037">
            <wp:extent cx="4957192" cy="28638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4183" cy="29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FA">
        <w:br/>
        <w:t xml:space="preserve">Рисунок </w:t>
      </w:r>
      <w:r w:rsidR="00DA514E">
        <w:fldChar w:fldCharType="begin"/>
      </w:r>
      <w:r w:rsidR="00DA514E">
        <w:instrText xml:space="preserve"> SEQ Рисунок \* ARABIC </w:instrText>
      </w:r>
      <w:r w:rsidR="00DA514E">
        <w:fldChar w:fldCharType="separate"/>
      </w:r>
      <w:r w:rsidR="00BF3EDE">
        <w:rPr>
          <w:noProof/>
        </w:rPr>
        <w:t>1</w:t>
      </w:r>
      <w:r w:rsidR="00DA514E">
        <w:rPr>
          <w:noProof/>
        </w:rPr>
        <w:fldChar w:fldCharType="end"/>
      </w:r>
      <w:r>
        <w:t xml:space="preserve"> — </w:t>
      </w:r>
      <w:r w:rsidRPr="00C377F9">
        <w:t>в</w:t>
      </w:r>
      <w:r>
        <w:t xml:space="preserve">ключён второй адаптер </w:t>
      </w:r>
    </w:p>
    <w:p w:rsidR="00C5360B" w:rsidRDefault="00BF2254" w:rsidP="00C5360B">
      <w:pPr>
        <w:pStyle w:val="20"/>
      </w:pPr>
      <w:r>
        <w:lastRenderedPageBreak/>
        <w:t>Получение информации о сети</w:t>
      </w:r>
    </w:p>
    <w:p w:rsidR="00A17F37" w:rsidRDefault="00BF2254" w:rsidP="00A17F37">
      <w:pPr>
        <w:pStyle w:val="2"/>
      </w:pPr>
      <w:r>
        <w:t xml:space="preserve">Введите команду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 Что вы увидели?</w:t>
      </w:r>
    </w:p>
    <w:p w:rsidR="00D4384B" w:rsidRPr="00CD53BA" w:rsidRDefault="00D4384B" w:rsidP="00D4384B">
      <w:r>
        <w:t>Использованные</w:t>
      </w:r>
      <w:r w:rsidRPr="00CD53BA">
        <w:t xml:space="preserve"> </w:t>
      </w:r>
      <w:r>
        <w:t>команды</w:t>
      </w:r>
      <w:r w:rsidRPr="00CD53BA">
        <w:t>:</w:t>
      </w:r>
    </w:p>
    <w:p w:rsidR="00D4384B" w:rsidRPr="00CD53BA" w:rsidRDefault="00CD53BA" w:rsidP="00D4384B">
      <w:pPr>
        <w:pStyle w:val="ad"/>
      </w:pPr>
      <w:proofErr w:type="spellStart"/>
      <w:r w:rsidRPr="00CD53BA">
        <w:rPr>
          <w:lang w:val="en-US"/>
        </w:rPr>
        <w:t>ip</w:t>
      </w:r>
      <w:proofErr w:type="spellEnd"/>
      <w:r w:rsidRPr="00CD53BA">
        <w:t xml:space="preserve"> </w:t>
      </w:r>
      <w:r w:rsidRPr="00CD53BA">
        <w:rPr>
          <w:lang w:val="en-US"/>
        </w:rPr>
        <w:t>address</w:t>
      </w:r>
    </w:p>
    <w:p w:rsidR="00BF2254" w:rsidRDefault="00CD53BA" w:rsidP="00BF2254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5521910" cy="367733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58" b="27823"/>
                    <a:stretch/>
                  </pic:blipFill>
                  <pic:spPr bwMode="auto">
                    <a:xfrm>
                      <a:off x="0" y="0"/>
                      <a:ext cx="5553972" cy="3698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7F37" w:rsidRPr="00DB73D8">
        <w:br/>
      </w:r>
      <w:r w:rsidR="00A17F37">
        <w:t xml:space="preserve">Рисунок </w:t>
      </w:r>
      <w:r w:rsidR="00DA514E">
        <w:fldChar w:fldCharType="begin"/>
      </w:r>
      <w:r w:rsidR="00DA514E">
        <w:instrText xml:space="preserve"> SEQ Рисунок \* ARABIC </w:instrText>
      </w:r>
      <w:r w:rsidR="00DA514E">
        <w:fldChar w:fldCharType="separate"/>
      </w:r>
      <w:r w:rsidR="00BF3EDE">
        <w:rPr>
          <w:noProof/>
        </w:rPr>
        <w:t>2</w:t>
      </w:r>
      <w:r w:rsidR="00DA514E">
        <w:rPr>
          <w:noProof/>
        </w:rPr>
        <w:fldChar w:fldCharType="end"/>
      </w:r>
      <w:r w:rsidR="00A17F37">
        <w:t xml:space="preserve"> — </w:t>
      </w:r>
      <w:r>
        <w:t xml:space="preserve">вывод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, видно 3</w:t>
      </w:r>
      <w:r w:rsidRPr="00CD53BA">
        <w:t xml:space="preserve"> интерфейса</w:t>
      </w:r>
    </w:p>
    <w:p w:rsidR="00BF2254" w:rsidRPr="00BF2254" w:rsidRDefault="00BF2254" w:rsidP="00BF2254"/>
    <w:p w:rsidR="00BF2254" w:rsidRDefault="00BF2254" w:rsidP="00BF2254">
      <w:pPr>
        <w:pStyle w:val="20"/>
      </w:pPr>
      <w:r>
        <w:t>Задать IP адрес</w:t>
      </w:r>
    </w:p>
    <w:p w:rsidR="00BF2254" w:rsidRDefault="00BF2254" w:rsidP="00BF2254">
      <w:pPr>
        <w:pStyle w:val="2"/>
      </w:pPr>
      <w:r>
        <w:t xml:space="preserve">Установите на третьем адаптере любой незанятый адрес из той же подсети, что и ваша хост-машина. По умолчанию, для виртуального адаптера </w:t>
      </w:r>
      <w:proofErr w:type="spellStart"/>
      <w:r>
        <w:t>VirtualBox</w:t>
      </w:r>
      <w:proofErr w:type="spellEnd"/>
      <w:r>
        <w:t xml:space="preserve"> выделена сеть 192.168.56.0, а сама хост машина имеет адрес 192.168.56.1.</w:t>
      </w:r>
    </w:p>
    <w:p w:rsidR="00BF2254" w:rsidRPr="00BF2254" w:rsidRDefault="00BF2254" w:rsidP="00BF2254">
      <w:r>
        <w:t>Использованные</w:t>
      </w:r>
      <w:r w:rsidRPr="00BF2254">
        <w:t xml:space="preserve"> </w:t>
      </w:r>
      <w:r>
        <w:t>команды</w:t>
      </w:r>
      <w:r w:rsidRPr="00BF2254">
        <w:t>:</w:t>
      </w:r>
    </w:p>
    <w:p w:rsidR="00D25718" w:rsidRPr="00D25718" w:rsidRDefault="00D25718" w:rsidP="00D25718">
      <w:pPr>
        <w:pStyle w:val="ad"/>
        <w:rPr>
          <w:lang w:val="en-US"/>
        </w:rPr>
      </w:pPr>
      <w:proofErr w:type="spellStart"/>
      <w:r w:rsidRPr="00D25718">
        <w:rPr>
          <w:lang w:val="en-US"/>
        </w:rPr>
        <w:t>ip</w:t>
      </w:r>
      <w:proofErr w:type="spellEnd"/>
      <w:r w:rsidRPr="00D25718">
        <w:rPr>
          <w:lang w:val="en-US"/>
        </w:rPr>
        <w:t xml:space="preserve"> address add 192.168.56.10/24 dev enp0s8</w:t>
      </w:r>
    </w:p>
    <w:p w:rsidR="00BF2254" w:rsidRPr="00D25718" w:rsidRDefault="00D25718" w:rsidP="00D25718">
      <w:pPr>
        <w:pStyle w:val="ad"/>
        <w:rPr>
          <w:lang w:val="en-US"/>
        </w:rPr>
      </w:pPr>
      <w:proofErr w:type="spellStart"/>
      <w:r w:rsidRPr="00D25718">
        <w:rPr>
          <w:lang w:val="en-US"/>
        </w:rPr>
        <w:t>ip</w:t>
      </w:r>
      <w:proofErr w:type="spellEnd"/>
      <w:r w:rsidRPr="00D25718">
        <w:rPr>
          <w:lang w:val="en-US"/>
        </w:rPr>
        <w:t xml:space="preserve"> address show enp0s8</w:t>
      </w:r>
    </w:p>
    <w:p w:rsidR="00BF2254" w:rsidRPr="00D25718" w:rsidRDefault="00D25718" w:rsidP="00BF2254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4928105" cy="1003177"/>
            <wp:effectExtent l="0" t="0" r="635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993" b="81433"/>
                    <a:stretch/>
                  </pic:blipFill>
                  <pic:spPr bwMode="auto">
                    <a:xfrm>
                      <a:off x="0" y="0"/>
                      <a:ext cx="5079590" cy="1034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2254" w:rsidRPr="00D25718">
        <w:br/>
      </w:r>
      <w:r w:rsidR="00BF2254">
        <w:t>Рисунок</w:t>
      </w:r>
      <w:r w:rsidR="00BF2254" w:rsidRPr="00D25718">
        <w:t xml:space="preserve"> </w:t>
      </w:r>
      <w:r>
        <w:t>3</w:t>
      </w:r>
      <w:r w:rsidR="00BF2254" w:rsidRPr="00D25718">
        <w:t xml:space="preserve"> — </w:t>
      </w:r>
      <w:r w:rsidRPr="00D25718">
        <w:t xml:space="preserve">На </w:t>
      </w:r>
      <w:proofErr w:type="spellStart"/>
      <w:r w:rsidRPr="00D25718">
        <w:rPr>
          <w:lang w:val="en-US"/>
        </w:rPr>
        <w:t>enp</w:t>
      </w:r>
      <w:proofErr w:type="spellEnd"/>
      <w:r w:rsidRPr="00D25718">
        <w:t>0</w:t>
      </w:r>
      <w:r w:rsidRPr="00D25718">
        <w:rPr>
          <w:lang w:val="en-US"/>
        </w:rPr>
        <w:t>s</w:t>
      </w:r>
      <w:r w:rsidRPr="00D25718">
        <w:t>8 назначен адрес 192.168.56.10/24</w:t>
      </w:r>
    </w:p>
    <w:p w:rsidR="00BF2254" w:rsidRPr="00D25718" w:rsidRDefault="00BF2254" w:rsidP="00BF2254"/>
    <w:p w:rsidR="00BF2254" w:rsidRDefault="00BF2254" w:rsidP="00BF2254">
      <w:pPr>
        <w:pStyle w:val="20"/>
      </w:pPr>
      <w:r>
        <w:t>Проверить связь</w:t>
      </w:r>
    </w:p>
    <w:p w:rsidR="00BF2254" w:rsidRDefault="00BF2254" w:rsidP="00BF2254">
      <w:pPr>
        <w:pStyle w:val="2"/>
      </w:pPr>
      <w:r>
        <w:t>Проверьте связь с самим собой — то есть с адресом, который вы выставили на адаптере.</w:t>
      </w:r>
    </w:p>
    <w:p w:rsidR="00BF2254" w:rsidRPr="00BF2254" w:rsidRDefault="00BF2254" w:rsidP="00BF2254">
      <w:r>
        <w:t>Использованные</w:t>
      </w:r>
      <w:r w:rsidRPr="00BF2254">
        <w:t xml:space="preserve"> </w:t>
      </w:r>
      <w:r>
        <w:t>команды</w:t>
      </w:r>
      <w:r w:rsidRPr="00BF2254">
        <w:t>:</w:t>
      </w:r>
    </w:p>
    <w:p w:rsidR="00BF2254" w:rsidRPr="00BF2254" w:rsidRDefault="00D25718" w:rsidP="00BF2254">
      <w:pPr>
        <w:pStyle w:val="ad"/>
      </w:pPr>
      <w:proofErr w:type="spellStart"/>
      <w:r w:rsidRPr="00D25718">
        <w:t>ping</w:t>
      </w:r>
      <w:proofErr w:type="spellEnd"/>
      <w:r w:rsidRPr="00D25718">
        <w:t xml:space="preserve"> 192.168.56.10</w:t>
      </w:r>
    </w:p>
    <w:p w:rsidR="00BF2254" w:rsidRPr="00A17F37" w:rsidRDefault="00D25718" w:rsidP="00BF2254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3468786" cy="13996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новый 3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659" b="73311"/>
                    <a:stretch/>
                  </pic:blipFill>
                  <pic:spPr bwMode="auto">
                    <a:xfrm>
                      <a:off x="0" y="0"/>
                      <a:ext cx="3556294" cy="143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2254" w:rsidRPr="00DB73D8">
        <w:br/>
      </w:r>
      <w:r w:rsidR="00BF2254">
        <w:t>Рисунок</w:t>
      </w:r>
      <w:r>
        <w:t xml:space="preserve"> 4 </w:t>
      </w:r>
      <w:r w:rsidR="00BF2254">
        <w:t xml:space="preserve">— </w:t>
      </w:r>
      <w:proofErr w:type="spellStart"/>
      <w:r w:rsidRPr="00D25718">
        <w:t>Пинг</w:t>
      </w:r>
      <w:proofErr w:type="spellEnd"/>
      <w:r w:rsidRPr="00D25718">
        <w:t xml:space="preserve"> своего адреса — потери 0%</w:t>
      </w:r>
    </w:p>
    <w:p w:rsidR="00BF2254" w:rsidRPr="00BF2254" w:rsidRDefault="00BF2254" w:rsidP="00BF2254"/>
    <w:p w:rsidR="00BF2254" w:rsidRDefault="00BF2254" w:rsidP="00BF2254">
      <w:pPr>
        <w:pStyle w:val="20"/>
      </w:pPr>
      <w:r>
        <w:t>Проверить связь</w:t>
      </w:r>
    </w:p>
    <w:p w:rsidR="00BF2254" w:rsidRDefault="00BF2254" w:rsidP="00BF2254">
      <w:pPr>
        <w:pStyle w:val="2"/>
      </w:pPr>
      <w:r>
        <w:t>Аналогичным образом проверьте связь с хост-машиной. Используйте адрес адаптера на хост-машине (по умолчанию — 192.168.56.1).</w:t>
      </w:r>
    </w:p>
    <w:p w:rsidR="00BF2254" w:rsidRPr="00BF2254" w:rsidRDefault="00BF2254" w:rsidP="00BF2254">
      <w:r>
        <w:t>Использованные</w:t>
      </w:r>
      <w:r w:rsidRPr="00BF2254">
        <w:t xml:space="preserve"> </w:t>
      </w:r>
      <w:r>
        <w:t>команды</w:t>
      </w:r>
      <w:r w:rsidRPr="00BF2254">
        <w:t>:</w:t>
      </w:r>
    </w:p>
    <w:p w:rsidR="00BF2254" w:rsidRPr="00BF2254" w:rsidRDefault="00D25718" w:rsidP="00BF2254">
      <w:pPr>
        <w:pStyle w:val="ad"/>
      </w:pPr>
      <w:proofErr w:type="spellStart"/>
      <w:r w:rsidRPr="00D25718">
        <w:t>ping</w:t>
      </w:r>
      <w:proofErr w:type="spellEnd"/>
      <w:r w:rsidRPr="00D25718">
        <w:t xml:space="preserve"> 192.168.56.1</w:t>
      </w:r>
    </w:p>
    <w:p w:rsidR="00BF2254" w:rsidRDefault="00D25718" w:rsidP="00BF2254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3359849" cy="153358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369" b="69597"/>
                    <a:stretch/>
                  </pic:blipFill>
                  <pic:spPr bwMode="auto">
                    <a:xfrm>
                      <a:off x="0" y="0"/>
                      <a:ext cx="3500399" cy="1597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2254" w:rsidRPr="00DB73D8">
        <w:br/>
      </w:r>
      <w:r w:rsidR="00BF2254">
        <w:t xml:space="preserve">Рисунок </w:t>
      </w:r>
      <w:r>
        <w:t>5</w:t>
      </w:r>
      <w:r w:rsidR="00BF2254">
        <w:t xml:space="preserve"> — </w:t>
      </w:r>
      <w:proofErr w:type="spellStart"/>
      <w:r w:rsidRPr="00D25718">
        <w:t>Пинг</w:t>
      </w:r>
      <w:proofErr w:type="spellEnd"/>
      <w:r w:rsidRPr="00D25718">
        <w:t xml:space="preserve"> хост-машины — потери 0%</w:t>
      </w:r>
    </w:p>
    <w:p w:rsidR="00BF2254" w:rsidRPr="00BF2254" w:rsidRDefault="00BF2254" w:rsidP="00BF2254"/>
    <w:p w:rsidR="00BF2254" w:rsidRDefault="00BF2254" w:rsidP="00BF2254">
      <w:pPr>
        <w:pStyle w:val="20"/>
      </w:pPr>
      <w:r>
        <w:t>Проверить связь</w:t>
      </w:r>
    </w:p>
    <w:p w:rsidR="00BF2254" w:rsidRDefault="00BF2254" w:rsidP="00BF2254">
      <w:pPr>
        <w:pStyle w:val="2"/>
      </w:pPr>
      <w:r>
        <w:t>Теперь попробуйте выполнить проверку связи из хост-машины в гостевую путем использования командной строки на операционной системе хост-машины.</w:t>
      </w:r>
    </w:p>
    <w:p w:rsidR="00BF2254" w:rsidRPr="00BF2254" w:rsidRDefault="00BF2254" w:rsidP="00BF2254">
      <w:r>
        <w:t>Использованные</w:t>
      </w:r>
      <w:r w:rsidRPr="00BF2254">
        <w:t xml:space="preserve"> </w:t>
      </w:r>
      <w:r>
        <w:t>команды</w:t>
      </w:r>
      <w:r w:rsidRPr="00BF2254">
        <w:t>:</w:t>
      </w:r>
    </w:p>
    <w:p w:rsidR="00BF2254" w:rsidRPr="00BF2254" w:rsidRDefault="00D25718" w:rsidP="00BF2254">
      <w:pPr>
        <w:pStyle w:val="ad"/>
      </w:pPr>
      <w:proofErr w:type="spellStart"/>
      <w:r w:rsidRPr="00D25718">
        <w:t>ping</w:t>
      </w:r>
      <w:proofErr w:type="spellEnd"/>
      <w:r w:rsidRPr="00D25718">
        <w:t xml:space="preserve"> 192.168.56.10</w:t>
      </w:r>
    </w:p>
    <w:p w:rsidR="00BF2254" w:rsidRPr="00A17F37" w:rsidRDefault="00D25718" w:rsidP="00BF2254">
      <w:pPr>
        <w:pStyle w:val="af0"/>
      </w:pPr>
      <w:r w:rsidRPr="00D25718">
        <w:rPr>
          <w:noProof/>
          <w:lang w:eastAsia="ru-RU"/>
        </w:rPr>
        <w:drawing>
          <wp:inline distT="0" distB="0" distL="0" distR="0" wp14:anchorId="2E2F5595" wp14:editId="162703D9">
            <wp:extent cx="6120130" cy="38538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254" w:rsidRPr="00DB73D8">
        <w:br/>
      </w:r>
      <w:r w:rsidR="00BF2254">
        <w:t>Рисунок</w:t>
      </w:r>
      <w:r>
        <w:t xml:space="preserve"> 6 </w:t>
      </w:r>
      <w:r w:rsidR="00BF2254">
        <w:t xml:space="preserve">— </w:t>
      </w:r>
      <w:proofErr w:type="spellStart"/>
      <w:r w:rsidRPr="00D25718">
        <w:t>Пинг</w:t>
      </w:r>
      <w:proofErr w:type="spellEnd"/>
      <w:r w:rsidRPr="00D25718">
        <w:t xml:space="preserve"> из </w:t>
      </w:r>
      <w:proofErr w:type="spellStart"/>
      <w:r w:rsidRPr="00D25718">
        <w:t>Windows</w:t>
      </w:r>
      <w:proofErr w:type="spellEnd"/>
      <w:r w:rsidRPr="00D25718">
        <w:t xml:space="preserve"> в гостевую ВМ — потери 0%</w:t>
      </w:r>
    </w:p>
    <w:p w:rsidR="00BF2254" w:rsidRDefault="00BF2254" w:rsidP="00DA514E">
      <w:pPr>
        <w:pStyle w:val="a3"/>
        <w:jc w:val="both"/>
      </w:pPr>
    </w:p>
    <w:p w:rsidR="00C5360B" w:rsidRDefault="00C305C4" w:rsidP="00C305C4">
      <w:pPr>
        <w:pStyle w:val="a3"/>
      </w:pPr>
      <w:r>
        <w:t>Выводы</w:t>
      </w:r>
    </w:p>
    <w:p w:rsidR="000003D9" w:rsidRPr="000003D9" w:rsidRDefault="00DA514E" w:rsidP="000003D9">
      <w:pPr>
        <w:tabs>
          <w:tab w:val="left" w:pos="2268"/>
        </w:tabs>
      </w:pPr>
      <w:bookmarkStart w:id="0" w:name="_GoBack"/>
      <w:bookmarkEnd w:id="0"/>
      <w:r w:rsidRPr="00DA514E">
        <w:t xml:space="preserve">В процессе выполнения домашнего задания я узнала, как подключать второй сетевой адаптер в </w:t>
      </w:r>
      <w:proofErr w:type="spellStart"/>
      <w:r w:rsidRPr="00DA514E">
        <w:t>VirtualBox</w:t>
      </w:r>
      <w:proofErr w:type="spellEnd"/>
      <w:r w:rsidRPr="00DA514E">
        <w:t xml:space="preserve">, научилась пользоваться командами </w:t>
      </w:r>
      <w:proofErr w:type="spellStart"/>
      <w:r w:rsidRPr="00DA514E">
        <w:t>ip</w:t>
      </w:r>
      <w:proofErr w:type="spellEnd"/>
      <w:r w:rsidRPr="00DA514E">
        <w:t xml:space="preserve"> </w:t>
      </w:r>
      <w:proofErr w:type="spellStart"/>
      <w:r w:rsidRPr="00DA514E">
        <w:t>address</w:t>
      </w:r>
      <w:proofErr w:type="spellEnd"/>
      <w:r w:rsidRPr="00DA514E">
        <w:t xml:space="preserve"> и </w:t>
      </w:r>
      <w:proofErr w:type="spellStart"/>
      <w:r w:rsidRPr="00DA514E">
        <w:t>ping</w:t>
      </w:r>
      <w:proofErr w:type="spellEnd"/>
      <w:r w:rsidRPr="00DA514E">
        <w:t xml:space="preserve"> для настройки и проверки сети, поняла, как назначать IP-адрес на интерфейс и проверять связь между гостев</w:t>
      </w:r>
      <w:r>
        <w:t>ой и хост-машиной</w:t>
      </w:r>
    </w:p>
    <w:sectPr w:rsidR="000003D9" w:rsidRPr="000003D9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attachedTemplate r:id="rId1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EDE"/>
    <w:rsid w:val="000003D9"/>
    <w:rsid w:val="001054C8"/>
    <w:rsid w:val="002035B3"/>
    <w:rsid w:val="00224446"/>
    <w:rsid w:val="00236ACA"/>
    <w:rsid w:val="002F4368"/>
    <w:rsid w:val="006E7496"/>
    <w:rsid w:val="008107FA"/>
    <w:rsid w:val="00813C2E"/>
    <w:rsid w:val="0084653A"/>
    <w:rsid w:val="00896D9E"/>
    <w:rsid w:val="00931513"/>
    <w:rsid w:val="009E5330"/>
    <w:rsid w:val="00A17F37"/>
    <w:rsid w:val="00A54BA1"/>
    <w:rsid w:val="00A93468"/>
    <w:rsid w:val="00BF2254"/>
    <w:rsid w:val="00BF3EDE"/>
    <w:rsid w:val="00C305C4"/>
    <w:rsid w:val="00C377F9"/>
    <w:rsid w:val="00C5360B"/>
    <w:rsid w:val="00C81A8A"/>
    <w:rsid w:val="00CD53BA"/>
    <w:rsid w:val="00D25718"/>
    <w:rsid w:val="00D4384B"/>
    <w:rsid w:val="00D53836"/>
    <w:rsid w:val="00DA514E"/>
    <w:rsid w:val="00DB73D8"/>
    <w:rsid w:val="00DC054B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33B4D"/>
  <w15:chartTrackingRefBased/>
  <w15:docId w15:val="{CED71C25-7173-4B09-A436-FF01B8A3F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60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NOR\OneDrive\Desktop\&#1043;&#1088;&#1091;&#1087;&#1087;&#1072;_&#1060;&#1048;&#1054;_&#1054;&#1057;_&#1044;&#1047;_&#1064;&#1072;&#1073;&#1083;&#1086;&#1085;%20&#8212;%20&#1082;&#1086;&#1087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DB1B5-139B-4D80-A512-9FA5A80A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Группа_ФИО_ОС_ДЗ_Шаблон — копия.dotx</Template>
  <TotalTime>39</TotalTime>
  <Pages>4</Pages>
  <Words>330</Words>
  <Characters>1881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Практика по командам ip и ping для управления сетью</vt:lpstr>
      <vt:lpstr>    Создание нового адаптера</vt:lpstr>
      <vt:lpstr>    Получение информации о сети</vt:lpstr>
      <vt:lpstr>    Задать IP адрес</vt:lpstr>
      <vt:lpstr>    Проверить связь</vt:lpstr>
      <vt:lpstr>    Проверить связь</vt:lpstr>
      <vt:lpstr>    Проверить связь</vt:lpstr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7</cp:revision>
  <dcterms:created xsi:type="dcterms:W3CDTF">2026-09-30T19:50:00Z</dcterms:created>
  <dcterms:modified xsi:type="dcterms:W3CDTF">2026-09-30T20:29:00Z</dcterms:modified>
</cp:coreProperties>
</file>