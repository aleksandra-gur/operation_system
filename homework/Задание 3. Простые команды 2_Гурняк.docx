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3D9" w:rsidRDefault="000003D9" w:rsidP="000003D9">
      <w:pPr>
        <w:pStyle w:val="a3"/>
      </w:pPr>
      <w:r>
        <w:t>Домашнее задание</w:t>
      </w:r>
    </w:p>
    <w:p w:rsidR="000003D9" w:rsidRDefault="000003D9" w:rsidP="000003D9">
      <w:pPr>
        <w:pStyle w:val="a5"/>
      </w:pPr>
      <w:r>
        <w:t>по дисциплине «Операционные системы и среды»</w:t>
      </w:r>
    </w:p>
    <w:p w:rsidR="008107FA" w:rsidRPr="008107FA" w:rsidRDefault="008107FA" w:rsidP="008107FA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0B23F2">
        <w:t>Использование простых команд</w:t>
      </w:r>
      <w:r w:rsidRPr="008107FA">
        <w:rPr>
          <w:b/>
          <w:bCs/>
        </w:rPr>
        <w:t>»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0B23F2" w:rsidP="00807845">
            <w:pPr>
              <w:jc w:val="left"/>
            </w:pPr>
            <w:r>
              <w:t>Студентка</w:t>
            </w:r>
            <w:r w:rsidR="008107FA">
              <w:t>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8107FA" w:rsidRDefault="000B23F2" w:rsidP="00807845">
            <w:pPr>
              <w:jc w:val="center"/>
            </w:pPr>
            <w:proofErr w:type="spellStart"/>
            <w:r>
              <w:t>Гурняк</w:t>
            </w:r>
            <w:proofErr w:type="spellEnd"/>
            <w:r>
              <w:t xml:space="preserve"> Александра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8107FA" w:rsidRDefault="000B23F2" w:rsidP="00807845">
            <w:pPr>
              <w:jc w:val="center"/>
            </w:pPr>
            <w:r w:rsidRPr="000B23F2">
              <w:t>9/2-РПО-25/3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0B23F2" w:rsidP="00807845">
            <w:pPr>
              <w:jc w:val="center"/>
            </w:pPr>
            <w:r>
              <w:t>23.09.2026</w:t>
            </w:r>
          </w:p>
        </w:tc>
      </w:tr>
      <w:tr w:rsidR="008107FA" w:rsidTr="00807845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8107FA" w:rsidRDefault="008107FA" w:rsidP="00807845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8107FA" w:rsidRDefault="008107FA" w:rsidP="00807845">
            <w:pPr>
              <w:jc w:val="center"/>
            </w:pPr>
            <w:r>
              <w:t>Штейнберг Эмиль Эдуардович</w:t>
            </w:r>
          </w:p>
        </w:tc>
      </w:tr>
    </w:tbl>
    <w:p w:rsidR="008107FA" w:rsidRPr="008107FA" w:rsidRDefault="008107FA" w:rsidP="008107FA"/>
    <w:p w:rsidR="00C5360B" w:rsidRPr="006A752D" w:rsidRDefault="006A752D" w:rsidP="006A752D">
      <w:pPr>
        <w:pStyle w:val="1"/>
      </w:pPr>
      <w:r w:rsidRPr="006A752D">
        <w:t>Практика по командам взаимодействия с файловой системой и использование потоков</w:t>
      </w:r>
    </w:p>
    <w:p w:rsidR="00C5360B" w:rsidRDefault="00D4384B" w:rsidP="00C5360B">
      <w:pPr>
        <w:pStyle w:val="20"/>
      </w:pPr>
      <w:r>
        <w:t>Подпункт задания</w:t>
      </w:r>
    </w:p>
    <w:p w:rsidR="008107FA" w:rsidRPr="008107FA" w:rsidRDefault="00C06B5A" w:rsidP="00C06B5A">
      <w:pPr>
        <w:pStyle w:val="2"/>
      </w:pPr>
      <w:r w:rsidRPr="00C06B5A">
        <w:t xml:space="preserve">Создайте новый каталог </w:t>
      </w:r>
      <w:proofErr w:type="spellStart"/>
      <w:r w:rsidRPr="00C06B5A">
        <w:t>work</w:t>
      </w:r>
      <w:proofErr w:type="spellEnd"/>
      <w:r w:rsidRPr="00C06B5A">
        <w:t xml:space="preserve"> в домашней директории.</w:t>
      </w:r>
    </w:p>
    <w:p w:rsidR="00012061" w:rsidRDefault="00012061" w:rsidP="00012061">
      <w:r>
        <w:t>Использованные команды:</w:t>
      </w:r>
    </w:p>
    <w:p w:rsidR="00C5360B" w:rsidRDefault="00012061" w:rsidP="00C5360B">
      <w:proofErr w:type="spellStart"/>
      <w:r w:rsidRPr="00012061">
        <w:t>mkdir</w:t>
      </w:r>
      <w:proofErr w:type="spellEnd"/>
      <w:r w:rsidRPr="00012061">
        <w:t xml:space="preserve"> </w:t>
      </w:r>
      <w:proofErr w:type="spellStart"/>
      <w:r w:rsidRPr="00012061">
        <w:t>work</w:t>
      </w:r>
      <w:proofErr w:type="spellEnd"/>
    </w:p>
    <w:p w:rsidR="008107FA" w:rsidRPr="008107FA" w:rsidRDefault="007D5EED" w:rsidP="008107FA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4910670" cy="1566334"/>
            <wp:effectExtent l="0" t="0" r="444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809" b="67242"/>
                    <a:stretch/>
                  </pic:blipFill>
                  <pic:spPr bwMode="auto">
                    <a:xfrm>
                      <a:off x="0" y="0"/>
                      <a:ext cx="4940685" cy="1575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107FA">
        <w:br/>
        <w:t xml:space="preserve">Рисунок </w:t>
      </w:r>
      <w:fldSimple w:instr=" SEQ Рисунок \* ARABIC ">
        <w:r w:rsidR="000B23F2">
          <w:rPr>
            <w:noProof/>
          </w:rPr>
          <w:t>1</w:t>
        </w:r>
      </w:fldSimple>
      <w:r w:rsidR="008107FA">
        <w:t xml:space="preserve"> — </w:t>
      </w:r>
      <w:r>
        <w:t>Создан каталог</w:t>
      </w:r>
    </w:p>
    <w:p w:rsidR="00C5360B" w:rsidRDefault="00D4384B" w:rsidP="00C5360B">
      <w:pPr>
        <w:pStyle w:val="20"/>
      </w:pPr>
      <w:r>
        <w:t>Подпункт задания</w:t>
      </w:r>
    </w:p>
    <w:p w:rsidR="00A17F37" w:rsidRDefault="00C06B5A" w:rsidP="00C06B5A">
      <w:pPr>
        <w:pStyle w:val="2"/>
      </w:pPr>
      <w:r>
        <w:t>Перейдите в созданный каталог. Выведите каталог, в котором вы находитесь.</w:t>
      </w:r>
    </w:p>
    <w:p w:rsidR="00C06B5A" w:rsidRDefault="00D4384B" w:rsidP="00C06B5A">
      <w:r>
        <w:t>Использованные команды:</w:t>
      </w:r>
    </w:p>
    <w:p w:rsidR="00012061" w:rsidRDefault="00012061" w:rsidP="00C06B5A">
      <w:proofErr w:type="spellStart"/>
      <w:r w:rsidRPr="00012061">
        <w:t>cd</w:t>
      </w:r>
      <w:proofErr w:type="spellEnd"/>
      <w:r w:rsidRPr="00012061">
        <w:t xml:space="preserve"> </w:t>
      </w:r>
      <w:proofErr w:type="spellStart"/>
      <w:r w:rsidRPr="00012061">
        <w:t>work</w:t>
      </w:r>
      <w:proofErr w:type="spellEnd"/>
    </w:p>
    <w:p w:rsidR="00012061" w:rsidRPr="00012061" w:rsidRDefault="00012061" w:rsidP="00C06B5A">
      <w:proofErr w:type="spellStart"/>
      <w:r w:rsidRPr="00012061">
        <w:t>pwd</w:t>
      </w:r>
      <w:proofErr w:type="spellEnd"/>
    </w:p>
    <w:p w:rsidR="00A17F37" w:rsidRPr="00A17F37" w:rsidRDefault="007D5EED" w:rsidP="00A17F37">
      <w:pPr>
        <w:pStyle w:val="af0"/>
      </w:pPr>
      <w:r>
        <w:rPr>
          <w:noProof/>
          <w:lang w:eastAsia="ru-RU"/>
        </w:rPr>
        <w:lastRenderedPageBreak/>
        <w:drawing>
          <wp:inline distT="0" distB="0" distL="0" distR="0">
            <wp:extent cx="3361267" cy="947669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597" b="85834"/>
                    <a:stretch/>
                  </pic:blipFill>
                  <pic:spPr bwMode="auto">
                    <a:xfrm>
                      <a:off x="0" y="0"/>
                      <a:ext cx="3398977" cy="958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17F37" w:rsidRPr="00DB73D8">
        <w:br/>
      </w:r>
      <w:r w:rsidR="00A17F37">
        <w:t xml:space="preserve">Рисунок </w:t>
      </w:r>
      <w:fldSimple w:instr=" SEQ Рисунок \* ARABIC ">
        <w:r w:rsidR="000B23F2">
          <w:rPr>
            <w:noProof/>
          </w:rPr>
          <w:t>2</w:t>
        </w:r>
      </w:fldSimple>
      <w:r w:rsidR="00A17F37">
        <w:t xml:space="preserve"> — </w:t>
      </w:r>
      <w:r>
        <w:t>Переход в каталог и его вывод</w:t>
      </w:r>
    </w:p>
    <w:p w:rsidR="00C06B5A" w:rsidRDefault="00C06B5A" w:rsidP="00C06B5A">
      <w:pPr>
        <w:pStyle w:val="20"/>
      </w:pPr>
      <w:r>
        <w:t>Подпункт задания</w:t>
      </w:r>
    </w:p>
    <w:p w:rsidR="00C06B5A" w:rsidRDefault="00C06B5A" w:rsidP="00C06B5A">
      <w:pPr>
        <w:pStyle w:val="2"/>
      </w:pPr>
      <w:r>
        <w:t xml:space="preserve">Создайте в нем с помощью команды </w:t>
      </w:r>
      <w:proofErr w:type="spellStart"/>
      <w:r>
        <w:t>touch</w:t>
      </w:r>
      <w:proofErr w:type="spellEnd"/>
      <w:r>
        <w:t xml:space="preserve"> пустой файл file.txt.</w:t>
      </w:r>
    </w:p>
    <w:p w:rsidR="00C06B5A" w:rsidRDefault="00C06B5A" w:rsidP="00C06B5A">
      <w:r>
        <w:t>Использованные команды:</w:t>
      </w:r>
    </w:p>
    <w:p w:rsidR="00012061" w:rsidRPr="00012061" w:rsidRDefault="00012061" w:rsidP="00C06B5A">
      <w:proofErr w:type="spellStart"/>
      <w:r w:rsidRPr="00012061">
        <w:t>touch</w:t>
      </w:r>
      <w:proofErr w:type="spellEnd"/>
      <w:r w:rsidRPr="00012061">
        <w:t xml:space="preserve"> file.txt</w:t>
      </w:r>
    </w:p>
    <w:p w:rsidR="00C06B5A" w:rsidRPr="00C60868" w:rsidRDefault="007D5EED" w:rsidP="00C60868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3234267" cy="490916"/>
            <wp:effectExtent l="0" t="0" r="444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012" b="92475"/>
                    <a:stretch/>
                  </pic:blipFill>
                  <pic:spPr bwMode="auto">
                    <a:xfrm>
                      <a:off x="0" y="0"/>
                      <a:ext cx="3291098" cy="499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06B5A" w:rsidRPr="00DB73D8">
        <w:br/>
      </w:r>
      <w:r w:rsidR="00C06B5A">
        <w:t>Рисунок</w:t>
      </w:r>
      <w:r>
        <w:t xml:space="preserve"> 3 </w:t>
      </w:r>
      <w:r w:rsidR="00C06B5A">
        <w:t xml:space="preserve">— </w:t>
      </w:r>
      <w:r>
        <w:t>Создан файл</w:t>
      </w:r>
    </w:p>
    <w:p w:rsidR="00C06B5A" w:rsidRDefault="00C06B5A" w:rsidP="00C06B5A">
      <w:pPr>
        <w:pStyle w:val="20"/>
      </w:pPr>
      <w:r>
        <w:t>Подпункт задания</w:t>
      </w:r>
    </w:p>
    <w:p w:rsidR="00C06B5A" w:rsidRDefault="00C06B5A" w:rsidP="00C06B5A">
      <w:pPr>
        <w:pStyle w:val="2"/>
      </w:pPr>
      <w:r>
        <w:t xml:space="preserve">С помощью команды </w:t>
      </w:r>
      <w:proofErr w:type="spellStart"/>
      <w:r>
        <w:t>echo</w:t>
      </w:r>
      <w:proofErr w:type="spellEnd"/>
      <w:r>
        <w:t xml:space="preserve"> заполните файл текстом. Для выполнения задания возьмите первые два абзаца из текста книги «Гарри Поттер и философский камень». Записывайте каждое предложение с новой строки.</w:t>
      </w:r>
    </w:p>
    <w:p w:rsidR="00C06B5A" w:rsidRDefault="00C06B5A" w:rsidP="00C06B5A">
      <w:r>
        <w:t>Использованные команды:</w:t>
      </w:r>
    </w:p>
    <w:p w:rsidR="00012061" w:rsidRPr="00012061" w:rsidRDefault="00012061" w:rsidP="00012061">
      <w:pPr>
        <w:rPr>
          <w:lang w:val="en-US"/>
        </w:rPr>
      </w:pPr>
      <w:proofErr w:type="spellStart"/>
      <w:r w:rsidRPr="00012061">
        <w:t>echo</w:t>
      </w:r>
      <w:proofErr w:type="spellEnd"/>
      <w:r w:rsidRPr="00012061">
        <w:t xml:space="preserve"> </w:t>
      </w:r>
      <w:r>
        <w:t>–</w:t>
      </w:r>
      <w:r w:rsidRPr="00012061">
        <w:t>e</w:t>
      </w:r>
      <w:r>
        <w:t xml:space="preserve"> </w:t>
      </w:r>
      <w:r>
        <w:rPr>
          <w:lang w:val="en-US"/>
        </w:rPr>
        <w:t xml:space="preserve">“    </w:t>
      </w:r>
      <w:proofErr w:type="gramStart"/>
      <w:r>
        <w:rPr>
          <w:lang w:val="en-US"/>
        </w:rPr>
        <w:t>“</w:t>
      </w:r>
      <w:r>
        <w:t xml:space="preserve"> </w:t>
      </w:r>
      <w:r>
        <w:rPr>
          <w:lang w:val="en-US"/>
        </w:rPr>
        <w:t>&gt;</w:t>
      </w:r>
      <w:proofErr w:type="gramEnd"/>
      <w:r>
        <w:rPr>
          <w:lang w:val="en-US"/>
        </w:rPr>
        <w:t xml:space="preserve"> file.txt</w:t>
      </w:r>
    </w:p>
    <w:p w:rsidR="00C06B5A" w:rsidRPr="00C60868" w:rsidRDefault="00012061" w:rsidP="00C60868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6660141" cy="626533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4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4949"/>
                    <a:stretch/>
                  </pic:blipFill>
                  <pic:spPr bwMode="auto">
                    <a:xfrm>
                      <a:off x="0" y="0"/>
                      <a:ext cx="6729188" cy="633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06B5A" w:rsidRPr="00DB73D8">
        <w:br/>
      </w:r>
      <w:r w:rsidR="00C06B5A">
        <w:t>Рисунок</w:t>
      </w:r>
      <w:r>
        <w:rPr>
          <w:lang w:val="en-US"/>
        </w:rPr>
        <w:t xml:space="preserve"> 4 </w:t>
      </w:r>
      <w:r w:rsidR="00C06B5A">
        <w:t xml:space="preserve">— </w:t>
      </w:r>
      <w:r>
        <w:t>Заполнен файл текстом</w:t>
      </w:r>
    </w:p>
    <w:p w:rsidR="00C06B5A" w:rsidRDefault="00C06B5A" w:rsidP="00C06B5A">
      <w:pPr>
        <w:pStyle w:val="20"/>
      </w:pPr>
      <w:r>
        <w:t>Подпункт задания</w:t>
      </w:r>
    </w:p>
    <w:p w:rsidR="00C06B5A" w:rsidRDefault="00C06B5A" w:rsidP="00C06B5A">
      <w:pPr>
        <w:pStyle w:val="2"/>
      </w:pPr>
      <w:r>
        <w:t>Переименуйте файл в book.txt.</w:t>
      </w:r>
    </w:p>
    <w:p w:rsidR="00C06B5A" w:rsidRDefault="00C06B5A" w:rsidP="00C06B5A">
      <w:r>
        <w:t>Использованные команды:</w:t>
      </w:r>
    </w:p>
    <w:p w:rsidR="00012061" w:rsidRPr="00012061" w:rsidRDefault="00012061" w:rsidP="00C06B5A">
      <w:proofErr w:type="spellStart"/>
      <w:r w:rsidRPr="00012061">
        <w:t>mv</w:t>
      </w:r>
      <w:proofErr w:type="spellEnd"/>
      <w:r w:rsidRPr="00012061">
        <w:t xml:space="preserve"> file.txt book.txt</w:t>
      </w:r>
    </w:p>
    <w:p w:rsidR="00C06B5A" w:rsidRPr="00C60868" w:rsidRDefault="00012061" w:rsidP="00C60868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3657603" cy="5334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5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798" b="92253"/>
                    <a:stretch/>
                  </pic:blipFill>
                  <pic:spPr bwMode="auto">
                    <a:xfrm>
                      <a:off x="0" y="0"/>
                      <a:ext cx="3689565" cy="538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06B5A" w:rsidRPr="00DB73D8">
        <w:br/>
      </w:r>
      <w:r w:rsidR="00C06B5A">
        <w:t xml:space="preserve">Рисунок </w:t>
      </w:r>
      <w:r>
        <w:rPr>
          <w:lang w:val="en-US"/>
        </w:rPr>
        <w:t>5</w:t>
      </w:r>
      <w:r w:rsidR="00C06B5A">
        <w:t xml:space="preserve"> — </w:t>
      </w:r>
      <w:r>
        <w:t>Переименован файл</w:t>
      </w:r>
    </w:p>
    <w:p w:rsidR="00C06B5A" w:rsidRDefault="00C06B5A" w:rsidP="00C06B5A">
      <w:pPr>
        <w:pStyle w:val="20"/>
      </w:pPr>
      <w:r>
        <w:lastRenderedPageBreak/>
        <w:t>Подпункт задания</w:t>
      </w:r>
    </w:p>
    <w:p w:rsidR="00C06B5A" w:rsidRDefault="00C06B5A" w:rsidP="00C06B5A">
      <w:pPr>
        <w:pStyle w:val="2"/>
      </w:pPr>
      <w:r>
        <w:t>Прочитайте файл и убедитесь, что все предложения вставлены корректно.</w:t>
      </w:r>
    </w:p>
    <w:p w:rsidR="00C06B5A" w:rsidRDefault="00C06B5A" w:rsidP="00C06B5A">
      <w:r>
        <w:t>Использованные команды:</w:t>
      </w:r>
    </w:p>
    <w:p w:rsidR="00012061" w:rsidRPr="00012061" w:rsidRDefault="00012061" w:rsidP="00C06B5A">
      <w:proofErr w:type="spellStart"/>
      <w:r w:rsidRPr="00012061">
        <w:t>cat</w:t>
      </w:r>
      <w:proofErr w:type="spellEnd"/>
      <w:r w:rsidRPr="00012061">
        <w:t xml:space="preserve"> book.txt</w:t>
      </w:r>
    </w:p>
    <w:p w:rsidR="00C06B5A" w:rsidRPr="00C60868" w:rsidRDefault="00012061" w:rsidP="00C60868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6699245" cy="719667"/>
            <wp:effectExtent l="0" t="0" r="698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6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430" b="84949"/>
                    <a:stretch/>
                  </pic:blipFill>
                  <pic:spPr bwMode="auto">
                    <a:xfrm>
                      <a:off x="0" y="0"/>
                      <a:ext cx="6717524" cy="721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06B5A" w:rsidRPr="00DB73D8">
        <w:br/>
      </w:r>
      <w:r w:rsidR="00C06B5A">
        <w:t xml:space="preserve">Рисунок </w:t>
      </w:r>
      <w:r>
        <w:t>6 — Файл прочитан</w:t>
      </w:r>
    </w:p>
    <w:p w:rsidR="00C06B5A" w:rsidRDefault="00C06B5A" w:rsidP="00C06B5A">
      <w:pPr>
        <w:pStyle w:val="20"/>
      </w:pPr>
      <w:r>
        <w:t>Подпункт задания</w:t>
      </w:r>
    </w:p>
    <w:p w:rsidR="00C06B5A" w:rsidRDefault="00C06B5A" w:rsidP="00C06B5A">
      <w:pPr>
        <w:pStyle w:val="2"/>
      </w:pPr>
      <w:r>
        <w:t xml:space="preserve">Найдите все предложения в файле, которые содержат слово </w:t>
      </w:r>
      <w:proofErr w:type="spellStart"/>
      <w:r>
        <w:t>was</w:t>
      </w:r>
      <w:proofErr w:type="spellEnd"/>
      <w:r>
        <w:t>. Результат запишите в новый файл was.txt.</w:t>
      </w:r>
    </w:p>
    <w:p w:rsidR="00C06B5A" w:rsidRDefault="00C06B5A" w:rsidP="00C06B5A">
      <w:r>
        <w:t>Использованные команды:</w:t>
      </w:r>
    </w:p>
    <w:p w:rsidR="00012061" w:rsidRPr="00012061" w:rsidRDefault="00012061" w:rsidP="00C06B5A">
      <w:pPr>
        <w:rPr>
          <w:lang w:val="en-US"/>
        </w:rPr>
      </w:pPr>
      <w:proofErr w:type="spellStart"/>
      <w:r w:rsidRPr="00012061">
        <w:rPr>
          <w:lang w:val="en-US"/>
        </w:rPr>
        <w:t>grep</w:t>
      </w:r>
      <w:proofErr w:type="spellEnd"/>
      <w:r w:rsidRPr="00012061">
        <w:rPr>
          <w:lang w:val="en-US"/>
        </w:rPr>
        <w:t xml:space="preserve"> "was" book.txt &gt; was.txt</w:t>
      </w:r>
    </w:p>
    <w:p w:rsidR="00C06B5A" w:rsidRPr="00C60868" w:rsidRDefault="00012061" w:rsidP="00C60868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4236733" cy="3810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7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1541" b="94467"/>
                    <a:stretch/>
                  </pic:blipFill>
                  <pic:spPr bwMode="auto">
                    <a:xfrm>
                      <a:off x="0" y="0"/>
                      <a:ext cx="4316708" cy="388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06B5A" w:rsidRPr="00DB73D8">
        <w:br/>
      </w:r>
      <w:r w:rsidR="00C06B5A">
        <w:t xml:space="preserve">Рисунок </w:t>
      </w:r>
      <w:r>
        <w:t>7</w:t>
      </w:r>
      <w:r w:rsidR="00C06B5A">
        <w:t xml:space="preserve"> — </w:t>
      </w:r>
      <w:r w:rsidR="00C60868">
        <w:t>Найдены предложения со словом и результат перемещен отдельно</w:t>
      </w:r>
    </w:p>
    <w:p w:rsidR="00C06B5A" w:rsidRDefault="00C06B5A" w:rsidP="00C06B5A">
      <w:pPr>
        <w:pStyle w:val="20"/>
      </w:pPr>
      <w:r>
        <w:t>Подпункт задания</w:t>
      </w:r>
    </w:p>
    <w:p w:rsidR="00C06B5A" w:rsidRDefault="00C06B5A" w:rsidP="00C06B5A">
      <w:pPr>
        <w:pStyle w:val="2"/>
        <w:numPr>
          <w:ilvl w:val="0"/>
          <w:numId w:val="0"/>
        </w:numPr>
        <w:ind w:left="426" w:hanging="426"/>
      </w:pPr>
      <w:proofErr w:type="gramStart"/>
      <w:r w:rsidRPr="00C06B5A">
        <w:rPr>
          <w:color w:val="FF0000"/>
        </w:rPr>
        <w:t>☼</w:t>
      </w:r>
      <w:r>
        <w:t xml:space="preserve">  </w:t>
      </w:r>
      <w:r>
        <w:t>Объедините</w:t>
      </w:r>
      <w:proofErr w:type="gramEnd"/>
      <w:r>
        <w:t xml:space="preserve"> файлы was.txt и book.txt. С помощью команды </w:t>
      </w:r>
      <w:proofErr w:type="spellStart"/>
      <w:r>
        <w:t>wc</w:t>
      </w:r>
      <w:proofErr w:type="spellEnd"/>
      <w:r>
        <w:t xml:space="preserve"> посчитайте, сколько раз в них встречается буква n (используйте команду </w:t>
      </w:r>
      <w:proofErr w:type="spellStart"/>
      <w:r>
        <w:t>grep</w:t>
      </w:r>
      <w:proofErr w:type="spellEnd"/>
      <w:r>
        <w:t xml:space="preserve"> и справку).</w:t>
      </w:r>
    </w:p>
    <w:p w:rsidR="00C06B5A" w:rsidRDefault="00C06B5A" w:rsidP="00C06B5A">
      <w:r>
        <w:t>Использованные команды:</w:t>
      </w:r>
    </w:p>
    <w:p w:rsidR="00012061" w:rsidRDefault="00012061" w:rsidP="00C06B5A">
      <w:pPr>
        <w:rPr>
          <w:lang w:val="en-US"/>
        </w:rPr>
      </w:pPr>
      <w:r w:rsidRPr="00012061">
        <w:rPr>
          <w:lang w:val="en-US"/>
        </w:rPr>
        <w:t>cat was.txt book.txt &gt; combined.txt</w:t>
      </w:r>
    </w:p>
    <w:p w:rsidR="00012061" w:rsidRPr="00012061" w:rsidRDefault="00012061" w:rsidP="00C06B5A">
      <w:pPr>
        <w:rPr>
          <w:lang w:val="en-US"/>
        </w:rPr>
      </w:pPr>
      <w:proofErr w:type="spellStart"/>
      <w:r w:rsidRPr="00012061">
        <w:rPr>
          <w:lang w:val="en-US"/>
        </w:rPr>
        <w:t>grep</w:t>
      </w:r>
      <w:proofErr w:type="spellEnd"/>
      <w:r w:rsidRPr="00012061">
        <w:rPr>
          <w:lang w:val="en-US"/>
        </w:rPr>
        <w:t xml:space="preserve"> -o "п" combined.txt | </w:t>
      </w:r>
      <w:proofErr w:type="spellStart"/>
      <w:r w:rsidRPr="00012061">
        <w:rPr>
          <w:lang w:val="en-US"/>
        </w:rPr>
        <w:t>wc</w:t>
      </w:r>
      <w:proofErr w:type="spellEnd"/>
      <w:r w:rsidRPr="00012061">
        <w:rPr>
          <w:lang w:val="en-US"/>
        </w:rPr>
        <w:t xml:space="preserve"> -l</w:t>
      </w:r>
    </w:p>
    <w:p w:rsidR="00C06B5A" w:rsidRPr="00C60868" w:rsidRDefault="00C60868" w:rsidP="00C60868">
      <w:pPr>
        <w:pStyle w:val="af0"/>
      </w:pPr>
      <w:r>
        <w:rPr>
          <w:noProof/>
          <w:lang w:eastAsia="ru-RU"/>
        </w:rPr>
        <w:drawing>
          <wp:inline distT="0" distB="0" distL="0" distR="0">
            <wp:extent cx="4132454" cy="626533"/>
            <wp:effectExtent l="0" t="0" r="190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8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114" b="89597"/>
                    <a:stretch/>
                  </pic:blipFill>
                  <pic:spPr bwMode="auto">
                    <a:xfrm>
                      <a:off x="0" y="0"/>
                      <a:ext cx="4176933" cy="633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06B5A" w:rsidRPr="00DB73D8">
        <w:br/>
      </w:r>
      <w:r w:rsidR="00C06B5A">
        <w:t xml:space="preserve">Рисунок </w:t>
      </w:r>
      <w:r>
        <w:t>8</w:t>
      </w:r>
      <w:r w:rsidR="00C06B5A">
        <w:t xml:space="preserve"> — </w:t>
      </w:r>
      <w:r>
        <w:t>Файлы объединены и посчитано сколько встречается буква</w:t>
      </w:r>
    </w:p>
    <w:p w:rsidR="00C06B5A" w:rsidRPr="00C5360B" w:rsidRDefault="00C06B5A" w:rsidP="00C5360B"/>
    <w:p w:rsidR="00C5360B" w:rsidRDefault="00C305C4" w:rsidP="00C305C4">
      <w:pPr>
        <w:pStyle w:val="a3"/>
      </w:pPr>
      <w:r>
        <w:t>Выводы</w:t>
      </w:r>
    </w:p>
    <w:p w:rsidR="000003D9" w:rsidRPr="000003D9" w:rsidRDefault="00C216FA" w:rsidP="00C216FA">
      <w:pPr>
        <w:tabs>
          <w:tab w:val="left" w:pos="2268"/>
        </w:tabs>
      </w:pPr>
      <w:r>
        <w:t>В процессе выполнения домашнего задания я научилась создавать и переименовывать файлы и ка</w:t>
      </w:r>
      <w:r>
        <w:t>талоги,</w:t>
      </w:r>
      <w:r>
        <w:t xml:space="preserve"> а также освоила перенаправление потоков </w:t>
      </w:r>
      <w:r>
        <w:lastRenderedPageBreak/>
        <w:t>ввода-вывода</w:t>
      </w:r>
      <w:r>
        <w:t xml:space="preserve"> для записи и объединения данных. Я поняла, как использовать команды</w:t>
      </w:r>
      <w:r>
        <w:t xml:space="preserve"> </w:t>
      </w:r>
      <w:proofErr w:type="spellStart"/>
      <w:r>
        <w:t>echo</w:t>
      </w:r>
      <w:proofErr w:type="spellEnd"/>
      <w:r>
        <w:t xml:space="preserve">, </w:t>
      </w:r>
      <w:proofErr w:type="spellStart"/>
      <w:r>
        <w:t>cat</w:t>
      </w:r>
      <w:proofErr w:type="spellEnd"/>
      <w:r>
        <w:t xml:space="preserve">, </w:t>
      </w:r>
      <w:proofErr w:type="spellStart"/>
      <w:r>
        <w:t>grep</w:t>
      </w:r>
      <w:proofErr w:type="spellEnd"/>
      <w:r>
        <w:t xml:space="preserve"> и </w:t>
      </w:r>
      <w:proofErr w:type="spellStart"/>
      <w:r>
        <w:t>wc</w:t>
      </w:r>
      <w:proofErr w:type="spellEnd"/>
      <w:r>
        <w:t xml:space="preserve"> для заполне</w:t>
      </w:r>
      <w:r>
        <w:t>ния, чтения, фильтрации и подсче</w:t>
      </w:r>
      <w:bookmarkStart w:id="0" w:name="_GoBack"/>
      <w:bookmarkEnd w:id="0"/>
      <w:r>
        <w:t>та нужной информации в файлах.</w:t>
      </w:r>
    </w:p>
    <w:sectPr w:rsidR="000003D9" w:rsidRPr="000003D9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105"/>
    <w:multiLevelType w:val="hybridMultilevel"/>
    <w:tmpl w:val="7B62ECE6"/>
    <w:lvl w:ilvl="0" w:tplc="BF4EAD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5B9BD5" w:themeColor="accent5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13BD1"/>
    <w:multiLevelType w:val="hybridMultilevel"/>
    <w:tmpl w:val="EDCEBBE4"/>
    <w:lvl w:ilvl="0" w:tplc="9D50B2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CA44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C21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48C7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14D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18C5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0C2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7E1B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209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70333718"/>
    <w:multiLevelType w:val="hybridMultilevel"/>
    <w:tmpl w:val="7F626EB2"/>
    <w:lvl w:ilvl="0" w:tplc="16A88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985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6AA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A981A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648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145E6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BE6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ECD2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C603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3F2"/>
    <w:rsid w:val="000003D9"/>
    <w:rsid w:val="00012061"/>
    <w:rsid w:val="000B23F2"/>
    <w:rsid w:val="002035B3"/>
    <w:rsid w:val="00224446"/>
    <w:rsid w:val="00236ACA"/>
    <w:rsid w:val="002F4368"/>
    <w:rsid w:val="006A752D"/>
    <w:rsid w:val="006E7496"/>
    <w:rsid w:val="007D5EED"/>
    <w:rsid w:val="008107FA"/>
    <w:rsid w:val="00813C2E"/>
    <w:rsid w:val="0084653A"/>
    <w:rsid w:val="00896D9E"/>
    <w:rsid w:val="00931513"/>
    <w:rsid w:val="009E5330"/>
    <w:rsid w:val="00A17F37"/>
    <w:rsid w:val="00A93468"/>
    <w:rsid w:val="00C06B5A"/>
    <w:rsid w:val="00C216FA"/>
    <w:rsid w:val="00C305C4"/>
    <w:rsid w:val="00C5360B"/>
    <w:rsid w:val="00C60868"/>
    <w:rsid w:val="00C81A8A"/>
    <w:rsid w:val="00D4384B"/>
    <w:rsid w:val="00D53836"/>
    <w:rsid w:val="00DB73D8"/>
    <w:rsid w:val="00DC054B"/>
    <w:rsid w:val="00E9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00272"/>
  <w15:chartTrackingRefBased/>
  <w15:docId w15:val="{367E668C-4BA1-4E7C-BAB6-EA1B53C99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360B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5360B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C5360B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rsid w:val="0000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03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03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03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03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60B"/>
    <w:rPr>
      <w:rFonts w:ascii="Times New Roman" w:eastAsiaTheme="majorEastAsia" w:hAnsi="Times New Roman" w:cstheme="majorBidi"/>
      <w:b/>
      <w:sz w:val="32"/>
      <w:szCs w:val="40"/>
      <w:u w:val="single"/>
    </w:rPr>
  </w:style>
  <w:style w:type="character" w:customStyle="1" w:styleId="21">
    <w:name w:val="Заголовок 2 Знак"/>
    <w:basedOn w:val="a0"/>
    <w:link w:val="20"/>
    <w:uiPriority w:val="9"/>
    <w:rsid w:val="00C536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03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03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0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03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0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0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03D9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0003D9"/>
    <w:rPr>
      <w:rFonts w:ascii="Times New Roman" w:eastAsiaTheme="majorEastAsia" w:hAnsi="Times New Roman" w:cstheme="majorBidi"/>
      <w:b/>
      <w:caps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05C4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05C4"/>
    <w:rPr>
      <w:rFonts w:ascii="Times New Roman" w:eastAsiaTheme="majorEastAsia" w:hAnsi="Times New Roman" w:cstheme="majorBidi"/>
      <w:smallCaps/>
      <w:spacing w:val="10"/>
      <w:sz w:val="30"/>
      <w:szCs w:val="28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A17F37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A17F37"/>
    <w:rPr>
      <w:rFonts w:ascii="Times New Roman" w:hAnsi="Times New Roman"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rsid w:val="000003D9"/>
    <w:pPr>
      <w:ind w:left="720"/>
      <w:contextualSpacing/>
    </w:pPr>
  </w:style>
  <w:style w:type="character" w:styleId="a8">
    <w:name w:val="Intense Emphasis"/>
    <w:basedOn w:val="a0"/>
    <w:uiPriority w:val="21"/>
    <w:rsid w:val="000003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rsid w:val="0000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03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rsid w:val="000003D9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rsid w:val="000003D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d">
    <w:name w:val="Исходный код"/>
    <w:basedOn w:val="a"/>
    <w:link w:val="ae"/>
    <w:qFormat/>
    <w:rsid w:val="000003D9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e">
    <w:name w:val="Исходный код Знак"/>
    <w:basedOn w:val="a0"/>
    <w:link w:val="ad"/>
    <w:rsid w:val="000003D9"/>
    <w:rPr>
      <w:rFonts w:ascii="Consolas" w:hAnsi="Consolas"/>
      <w:sz w:val="20"/>
    </w:rPr>
  </w:style>
  <w:style w:type="table" w:styleId="af">
    <w:name w:val="Table Grid"/>
    <w:basedOn w:val="a1"/>
    <w:uiPriority w:val="39"/>
    <w:rsid w:val="00C536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iPriority w:val="35"/>
    <w:unhideWhenUsed/>
    <w:qFormat/>
    <w:rsid w:val="008107FA"/>
    <w:pPr>
      <w:keepLines/>
      <w:spacing w:after="300" w:line="264" w:lineRule="auto"/>
      <w:jc w:val="center"/>
    </w:pPr>
    <w:rPr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NOR\OneDrive\Desktop\&#1043;&#1088;&#1091;&#1087;&#1087;&#1072;_&#1060;&#1048;&#1054;_&#1054;&#1057;_&#1044;&#1047;_&#1064;&#1072;&#1073;&#1083;&#1086;&#1085;%20&#8212;%20&#1082;&#1086;&#1087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07076-0B80-4D39-BCA7-D879F854D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Группа_ФИО_ОС_ДЗ_Шаблон — копия.dotx</Template>
  <TotalTime>65</TotalTime>
  <Pages>4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6</cp:revision>
  <dcterms:created xsi:type="dcterms:W3CDTF">2026-09-23T17:18:00Z</dcterms:created>
  <dcterms:modified xsi:type="dcterms:W3CDTF">2026-09-23T18:24:00Z</dcterms:modified>
</cp:coreProperties>
</file>