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6E7FC2" w:rsidRPr="006E7FC2">
        <w:rPr>
          <w:b/>
          <w:bCs/>
        </w:rPr>
        <w:t>Создание снимков виртуальной машины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6E7FC2" w:rsidP="00807845">
            <w:pPr>
              <w:jc w:val="left"/>
            </w:pPr>
            <w:r>
              <w:t>Студентка</w:t>
            </w:r>
            <w:r w:rsidR="008107FA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6E7FC2" w:rsidP="00807845">
            <w:pPr>
              <w:jc w:val="center"/>
            </w:pPr>
            <w:proofErr w:type="spellStart"/>
            <w:r>
              <w:t>Гурняк</w:t>
            </w:r>
            <w:proofErr w:type="spellEnd"/>
            <w:r>
              <w:t xml:space="preserve"> Александра Михайловна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6E7FC2" w:rsidP="00807845">
            <w:pPr>
              <w:jc w:val="center"/>
            </w:pPr>
            <w:r w:rsidRPr="006E7FC2">
              <w:t>9/2-РПО-25/3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6E7FC2" w:rsidP="00807845">
            <w:pPr>
              <w:jc w:val="center"/>
            </w:pPr>
            <w:r>
              <w:t>21.09.26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6E7FC2" w:rsidP="006E7FC2">
      <w:pPr>
        <w:pStyle w:val="1"/>
      </w:pPr>
      <w:r w:rsidRPr="006E7FC2">
        <w:t>Создание снимка</w:t>
      </w:r>
    </w:p>
    <w:p w:rsidR="00C5360B" w:rsidRDefault="00C5360B" w:rsidP="00C5360B">
      <w:pPr>
        <w:pStyle w:val="20"/>
      </w:pPr>
    </w:p>
    <w:p w:rsidR="006E7FC2" w:rsidRPr="006E7FC2" w:rsidRDefault="006E7FC2" w:rsidP="006E7FC2">
      <w:pPr>
        <w:rPr>
          <w:iCs/>
          <w:color w:val="404040" w:themeColor="text1" w:themeTint="BF"/>
        </w:rPr>
      </w:pPr>
      <w:r w:rsidRPr="006E7FC2">
        <w:rPr>
          <w:iCs/>
          <w:color w:val="404040" w:themeColor="text1" w:themeTint="BF"/>
        </w:rPr>
        <w:t xml:space="preserve">Для создания снимка выберете в </w:t>
      </w:r>
      <w:proofErr w:type="spellStart"/>
      <w:r w:rsidRPr="006E7FC2">
        <w:rPr>
          <w:iCs/>
          <w:color w:val="404040" w:themeColor="text1" w:themeTint="BF"/>
        </w:rPr>
        <w:t>VirtualBox</w:t>
      </w:r>
      <w:proofErr w:type="spellEnd"/>
      <w:r w:rsidRPr="006E7FC2">
        <w:rPr>
          <w:iCs/>
          <w:color w:val="404040" w:themeColor="text1" w:themeTint="BF"/>
        </w:rPr>
        <w:t xml:space="preserve"> вашу виртуальную машину, предваритель</w:t>
      </w:r>
      <w:r>
        <w:rPr>
          <w:iCs/>
          <w:color w:val="404040" w:themeColor="text1" w:themeTint="BF"/>
        </w:rPr>
        <w:t xml:space="preserve">но полностью завершив ее сеанс. </w:t>
      </w:r>
      <w:r w:rsidRPr="006E7FC2">
        <w:rPr>
          <w:iCs/>
          <w:color w:val="404040" w:themeColor="text1" w:themeTint="BF"/>
        </w:rPr>
        <w:t>Для начала перейдите в инстр</w:t>
      </w:r>
      <w:r>
        <w:rPr>
          <w:iCs/>
          <w:color w:val="404040" w:themeColor="text1" w:themeTint="BF"/>
        </w:rPr>
        <w:t xml:space="preserve">ументы. Выберите меню «Снимки». </w:t>
      </w:r>
      <w:r w:rsidRPr="006E7FC2">
        <w:rPr>
          <w:iCs/>
          <w:color w:val="404040" w:themeColor="text1" w:themeTint="BF"/>
        </w:rPr>
        <w:t>Далее нажмите на кнопку «</w:t>
      </w:r>
      <w:r>
        <w:rPr>
          <w:iCs/>
          <w:color w:val="404040" w:themeColor="text1" w:themeTint="BF"/>
        </w:rPr>
        <w:t xml:space="preserve">Сделать». </w:t>
      </w:r>
      <w:r w:rsidRPr="006E7FC2">
        <w:rPr>
          <w:iCs/>
          <w:color w:val="404040" w:themeColor="text1" w:themeTint="BF"/>
        </w:rPr>
        <w:t>Эта кнопка показана справа.</w:t>
      </w:r>
    </w:p>
    <w:p w:rsidR="00C5360B" w:rsidRDefault="00D4384B" w:rsidP="00C5360B">
      <w:r>
        <w:t>Комментарий к скриншоту</w:t>
      </w:r>
      <w:r w:rsidR="00922D87" w:rsidRPr="00922D87">
        <w:t xml:space="preserve">: </w:t>
      </w:r>
      <w:r w:rsidR="00922D87">
        <w:rPr>
          <w:color w:val="000000"/>
          <w:shd w:val="clear" w:color="auto" w:fill="FFFFFF"/>
        </w:rPr>
        <w:t xml:space="preserve">Для создания снимка я выключила виртуальную машину, открыла в </w:t>
      </w:r>
      <w:proofErr w:type="spellStart"/>
      <w:r w:rsidR="00922D87">
        <w:rPr>
          <w:color w:val="000000"/>
          <w:shd w:val="clear" w:color="auto" w:fill="FFFFFF"/>
        </w:rPr>
        <w:t>VirtualBox</w:t>
      </w:r>
      <w:proofErr w:type="spellEnd"/>
      <w:r w:rsidR="00922D87">
        <w:rPr>
          <w:color w:val="000000"/>
          <w:shd w:val="clear" w:color="auto" w:fill="FFFFFF"/>
        </w:rPr>
        <w:t xml:space="preserve"> раздел «Снимки» и нажала «Сделать».</w:t>
      </w:r>
    </w:p>
    <w:p w:rsidR="008107FA" w:rsidRPr="008107FA" w:rsidRDefault="006E7FC2" w:rsidP="008107FA">
      <w:pPr>
        <w:pStyle w:val="af0"/>
      </w:pPr>
      <w:r w:rsidRPr="006E7FC2">
        <w:rPr>
          <w:noProof/>
          <w:lang w:eastAsia="ru-RU"/>
        </w:rPr>
        <w:drawing>
          <wp:inline distT="0" distB="0" distL="0" distR="0" wp14:anchorId="463F3DFB" wp14:editId="3552BCA3">
            <wp:extent cx="5367867" cy="1286934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186" b="57866"/>
                    <a:stretch/>
                  </pic:blipFill>
                  <pic:spPr bwMode="auto">
                    <a:xfrm>
                      <a:off x="0" y="0"/>
                      <a:ext cx="5376510" cy="128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>
        <w:rPr>
          <w:noProof/>
        </w:rPr>
        <w:t>1</w:t>
      </w:r>
      <w:r w:rsidR="008107FA">
        <w:fldChar w:fldCharType="end"/>
      </w:r>
      <w:r w:rsidR="008107FA">
        <w:t xml:space="preserve"> — </w:t>
      </w:r>
      <w:r>
        <w:t>Готовая виртуальная машина</w:t>
      </w:r>
    </w:p>
    <w:p w:rsidR="00C5360B" w:rsidRDefault="00C5360B" w:rsidP="00C5360B">
      <w:pPr>
        <w:pStyle w:val="20"/>
      </w:pPr>
    </w:p>
    <w:p w:rsidR="00BB18C6" w:rsidRPr="00BB18C6" w:rsidRDefault="00BB18C6" w:rsidP="00BB18C6">
      <w:pPr>
        <w:pStyle w:val="2"/>
      </w:pPr>
      <w:r w:rsidRPr="00BB18C6">
        <w:t xml:space="preserve">Теперь запустите вашу виртуальную машину. Сразу войдите в систему за </w:t>
      </w:r>
      <w:proofErr w:type="spellStart"/>
      <w:r w:rsidRPr="00BB18C6">
        <w:t>суперпользователя</w:t>
      </w:r>
      <w:proofErr w:type="spellEnd"/>
      <w:r w:rsidRPr="00BB18C6">
        <w:t xml:space="preserve"> (логин </w:t>
      </w:r>
      <w:proofErr w:type="spellStart"/>
      <w:r w:rsidRPr="00BB18C6">
        <w:t>root</w:t>
      </w:r>
      <w:proofErr w:type="spellEnd"/>
      <w:r w:rsidRPr="00BB18C6">
        <w:t>).</w:t>
      </w:r>
      <w:r>
        <w:t xml:space="preserve"> </w:t>
      </w:r>
      <w:r w:rsidRPr="00BB18C6">
        <w:t>Введите в поле коман</w:t>
      </w:r>
      <w:r>
        <w:t xml:space="preserve">ды так называемый </w:t>
      </w:r>
      <w:proofErr w:type="spellStart"/>
      <w:r>
        <w:t>патч</w:t>
      </w:r>
      <w:proofErr w:type="spellEnd"/>
      <w:r>
        <w:t xml:space="preserve"> Бармина: </w:t>
      </w:r>
      <w:proofErr w:type="spellStart"/>
      <w:r w:rsidRPr="00BB18C6">
        <w:rPr>
          <w:lang w:val="en-US"/>
        </w:rPr>
        <w:t>rm</w:t>
      </w:r>
      <w:proofErr w:type="spellEnd"/>
      <w:r w:rsidRPr="00BB18C6">
        <w:t xml:space="preserve"> –</w:t>
      </w:r>
      <w:proofErr w:type="spellStart"/>
      <w:r w:rsidRPr="00BB18C6">
        <w:rPr>
          <w:lang w:val="en-US"/>
        </w:rPr>
        <w:t>rf</w:t>
      </w:r>
      <w:proofErr w:type="spellEnd"/>
      <w:r w:rsidRPr="00BB18C6">
        <w:t xml:space="preserve"> --</w:t>
      </w:r>
      <w:r w:rsidRPr="00BB18C6">
        <w:rPr>
          <w:lang w:val="en-US"/>
        </w:rPr>
        <w:t>no</w:t>
      </w:r>
      <w:r w:rsidRPr="00BB18C6">
        <w:t>-</w:t>
      </w:r>
      <w:r w:rsidRPr="00BB18C6">
        <w:rPr>
          <w:lang w:val="en-US"/>
        </w:rPr>
        <w:t>preserve</w:t>
      </w:r>
      <w:r w:rsidRPr="00BB18C6">
        <w:t>-</w:t>
      </w:r>
      <w:r w:rsidRPr="00BB18C6">
        <w:rPr>
          <w:lang w:val="en-US"/>
        </w:rPr>
        <w:t>root</w:t>
      </w:r>
      <w:r w:rsidRPr="00BB18C6">
        <w:t xml:space="preserve"> / 2&gt;/</w:t>
      </w:r>
      <w:r w:rsidRPr="00BB18C6">
        <w:rPr>
          <w:lang w:val="en-US"/>
        </w:rPr>
        <w:t>dev</w:t>
      </w:r>
      <w:r w:rsidRPr="00BB18C6">
        <w:t>/</w:t>
      </w:r>
      <w:r w:rsidRPr="00BB18C6">
        <w:rPr>
          <w:lang w:val="en-US"/>
        </w:rPr>
        <w:t>null</w:t>
      </w:r>
      <w:r>
        <w:t xml:space="preserve"> </w:t>
      </w:r>
    </w:p>
    <w:p w:rsidR="00BB18C6" w:rsidRPr="00922D87" w:rsidRDefault="00BB18C6" w:rsidP="00BB18C6">
      <w:pPr>
        <w:pStyle w:val="2"/>
        <w:numPr>
          <w:ilvl w:val="0"/>
          <w:numId w:val="0"/>
        </w:numPr>
        <w:ind w:left="426"/>
      </w:pPr>
      <w:r w:rsidRPr="00BB18C6">
        <w:t>После выполнения команды принудительно завершите работу ВМ без сохранения состоян</w:t>
      </w:r>
      <w:r>
        <w:t xml:space="preserve">ия («выключить принудительно»). </w:t>
      </w:r>
      <w:r w:rsidRPr="00BB18C6">
        <w:t xml:space="preserve">Запустите </w:t>
      </w:r>
      <w:r w:rsidRPr="00BB18C6">
        <w:lastRenderedPageBreak/>
        <w:t>виртуальную машину снова. Вы должны будете увидеть сообщение «</w:t>
      </w:r>
      <w:proofErr w:type="spellStart"/>
      <w:r w:rsidRPr="00BB18C6">
        <w:t>Kernel</w:t>
      </w:r>
      <w:proofErr w:type="spellEnd"/>
      <w:r w:rsidRPr="00BB18C6">
        <w:t xml:space="preserve"> </w:t>
      </w:r>
      <w:proofErr w:type="spellStart"/>
      <w:r w:rsidRPr="00BB18C6">
        <w:t>panic</w:t>
      </w:r>
      <w:proofErr w:type="spellEnd"/>
      <w:r w:rsidRPr="00BB18C6">
        <w:t>».</w:t>
      </w:r>
    </w:p>
    <w:p w:rsidR="00D4384B" w:rsidRPr="00922D87" w:rsidRDefault="00D4384B" w:rsidP="00D4384B">
      <w:pPr>
        <w:pStyle w:val="ad"/>
      </w:pPr>
    </w:p>
    <w:p w:rsidR="00A17F37" w:rsidRPr="00A17F37" w:rsidRDefault="00BB18C6" w:rsidP="00A17F37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6120130" cy="3400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2 скрин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A17F37">
        <w:fldChar w:fldCharType="begin"/>
      </w:r>
      <w:r w:rsidR="00A17F37">
        <w:instrText xml:space="preserve"> SEQ Рисунок \* ARABIC </w:instrText>
      </w:r>
      <w:r w:rsidR="00A17F37">
        <w:fldChar w:fldCharType="separate"/>
      </w:r>
      <w:r w:rsidR="006E7FC2">
        <w:rPr>
          <w:noProof/>
        </w:rPr>
        <w:t>2</w:t>
      </w:r>
      <w:r w:rsidR="00A17F37">
        <w:fldChar w:fldCharType="end"/>
      </w:r>
      <w:r w:rsidR="00A17F37">
        <w:t xml:space="preserve"> — </w:t>
      </w:r>
      <w:r>
        <w:t>Имитация поломки</w:t>
      </w:r>
    </w:p>
    <w:p w:rsidR="00C5360B" w:rsidRDefault="00C5360B" w:rsidP="00C5360B"/>
    <w:p w:rsidR="00BB18C6" w:rsidRDefault="00BB18C6" w:rsidP="00BB18C6">
      <w:pPr>
        <w:pStyle w:val="20"/>
      </w:pPr>
    </w:p>
    <w:p w:rsidR="00BB18C6" w:rsidRPr="00BB18C6" w:rsidRDefault="003677EC" w:rsidP="003677EC">
      <w:pPr>
        <w:pStyle w:val="2"/>
      </w:pPr>
      <w:r w:rsidRPr="003677EC">
        <w:t>Выберите в меню снимков предыдущее состояние. Оно должно подсветиться синим прямоугольником.</w:t>
      </w:r>
      <w:r>
        <w:t xml:space="preserve"> </w:t>
      </w:r>
      <w:r w:rsidRPr="003677EC">
        <w:t>После этого</w:t>
      </w:r>
      <w:r>
        <w:t xml:space="preserve"> нажмите кнопку «Восстановить». </w:t>
      </w:r>
      <w:r w:rsidRPr="003677EC">
        <w:t>Снова запустите виртуальную машину.</w:t>
      </w:r>
    </w:p>
    <w:p w:rsidR="00BB18C6" w:rsidRDefault="00DF24B6" w:rsidP="003677EC">
      <w:pPr>
        <w:pStyle w:val="af0"/>
      </w:pPr>
      <w:r w:rsidRPr="00DF24B6">
        <w:rPr>
          <w:noProof/>
          <w:lang w:eastAsia="ru-RU"/>
        </w:rPr>
        <w:drawing>
          <wp:inline distT="0" distB="0" distL="0" distR="0" wp14:anchorId="71D4E932" wp14:editId="0E25F94D">
            <wp:extent cx="3987800" cy="20837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611" cy="210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8C6" w:rsidRPr="00DB73D8">
        <w:br/>
      </w:r>
      <w:r w:rsidR="00BB18C6">
        <w:t xml:space="preserve">Рисунок </w:t>
      </w:r>
      <w:r w:rsidR="003677EC">
        <w:t>3</w:t>
      </w:r>
      <w:r w:rsidR="00BB18C6">
        <w:t xml:space="preserve"> — </w:t>
      </w:r>
      <w:r w:rsidR="003677EC">
        <w:t>Восстановление</w:t>
      </w:r>
      <w:bookmarkStart w:id="0" w:name="_GoBack"/>
      <w:bookmarkEnd w:id="0"/>
    </w:p>
    <w:p w:rsidR="00BB18C6" w:rsidRDefault="003677EC" w:rsidP="003677E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747260" cy="161900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3 скрин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81" b="64741"/>
                    <a:stretch/>
                  </pic:blipFill>
                  <pic:spPr bwMode="auto">
                    <a:xfrm>
                      <a:off x="0" y="0"/>
                      <a:ext cx="4756091" cy="16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7EC" w:rsidRPr="003677EC" w:rsidRDefault="003677EC" w:rsidP="003677EC">
      <w:pPr>
        <w:jc w:val="center"/>
        <w:rPr>
          <w:sz w:val="24"/>
        </w:rPr>
      </w:pPr>
      <w:r w:rsidRPr="003677EC">
        <w:rPr>
          <w:sz w:val="24"/>
        </w:rPr>
        <w:t xml:space="preserve">Рисунок </w:t>
      </w:r>
      <w:r>
        <w:rPr>
          <w:sz w:val="24"/>
        </w:rPr>
        <w:t>4</w:t>
      </w:r>
      <w:r w:rsidRPr="003677EC">
        <w:rPr>
          <w:sz w:val="24"/>
        </w:rPr>
        <w:t xml:space="preserve"> — </w:t>
      </w:r>
      <w:r>
        <w:rPr>
          <w:sz w:val="24"/>
        </w:rPr>
        <w:t>Проверка восстановления</w:t>
      </w:r>
    </w:p>
    <w:p w:rsidR="003677EC" w:rsidRPr="00C5360B" w:rsidRDefault="003677EC" w:rsidP="00C5360B"/>
    <w:p w:rsidR="00DF24B6" w:rsidRDefault="00C305C4" w:rsidP="00DF24B6">
      <w:pPr>
        <w:pStyle w:val="a3"/>
      </w:pPr>
      <w:r>
        <w:t>Выводы</w:t>
      </w:r>
    </w:p>
    <w:p w:rsidR="000003D9" w:rsidRPr="000003D9" w:rsidRDefault="00DF24B6" w:rsidP="00DF24B6">
      <w:pPr>
        <w:tabs>
          <w:tab w:val="left" w:pos="2268"/>
        </w:tabs>
      </w:pPr>
      <w:r>
        <w:t xml:space="preserve">В ходе работы я научилась создавать снимки виртуальной машины в </w:t>
      </w:r>
      <w:proofErr w:type="spellStart"/>
      <w:r>
        <w:t>VirtualBox</w:t>
      </w:r>
      <w:proofErr w:type="spellEnd"/>
      <w:r>
        <w:t xml:space="preserve"> и восстанавливать систему из сохранённого состояния. Я проверила, как снимок помогает вернуть виртуальную машину в рабочее состояние после сбоя. В результате я убедилась, что снимки позволяют сохранять результаты работы и безопасно проводить эксперименты с операционной системой.</w:t>
      </w: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C2"/>
    <w:rsid w:val="000003D9"/>
    <w:rsid w:val="002035B3"/>
    <w:rsid w:val="00224446"/>
    <w:rsid w:val="00236ACA"/>
    <w:rsid w:val="002F4368"/>
    <w:rsid w:val="003677EC"/>
    <w:rsid w:val="006E7496"/>
    <w:rsid w:val="006E7FC2"/>
    <w:rsid w:val="008107FA"/>
    <w:rsid w:val="00813C2E"/>
    <w:rsid w:val="0084653A"/>
    <w:rsid w:val="00896D9E"/>
    <w:rsid w:val="00922D87"/>
    <w:rsid w:val="00931513"/>
    <w:rsid w:val="009E5330"/>
    <w:rsid w:val="00A17F37"/>
    <w:rsid w:val="00A93468"/>
    <w:rsid w:val="00BB18C6"/>
    <w:rsid w:val="00C305C4"/>
    <w:rsid w:val="00C5360B"/>
    <w:rsid w:val="00C81A8A"/>
    <w:rsid w:val="00D4384B"/>
    <w:rsid w:val="00D53836"/>
    <w:rsid w:val="00DB73D8"/>
    <w:rsid w:val="00DC054B"/>
    <w:rsid w:val="00DF24B6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8E12"/>
  <w15:chartTrackingRefBased/>
  <w15:docId w15:val="{BD031C8D-A613-48F7-99FF-95FAE892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0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0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5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NOR\OneDrive\Desktop\&#1056;&#1055;&#1054;9-2%2025-3_&#1043;&#1091;&#1088;&#1085;&#1103;&#1082;_&#1054;&#1057;_&#1044;&#1079;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6C34-2A30-4CCB-96AC-F32303A8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РПО9-2 25-3_Гурняк_ОС_Дз1.dotx</Template>
  <TotalTime>54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2026-09-20T21:20:00Z</dcterms:created>
  <dcterms:modified xsi:type="dcterms:W3CDTF">2026-10-20T13:39:00Z</dcterms:modified>
</cp:coreProperties>
</file>